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E4D7" w14:textId="77777777" w:rsidR="00AE4612" w:rsidRDefault="00F00453">
      <w:pPr>
        <w:tabs>
          <w:tab w:val="left" w:pos="851"/>
        </w:tabs>
        <w:jc w:val="center"/>
        <w:rPr>
          <w:rFonts w:ascii="SimHei" w:eastAsia="SimHei" w:hAnsi="SimHei" w:hint="eastAsia"/>
          <w:sz w:val="28"/>
          <w:szCs w:val="28"/>
        </w:rPr>
      </w:pPr>
      <w:r>
        <w:rPr>
          <w:rFonts w:ascii="SimHei" w:eastAsia="SimHei" w:hAnsi="SimHei" w:hint="eastAsia"/>
          <w:b/>
          <w:bCs/>
          <w:sz w:val="28"/>
          <w:szCs w:val="28"/>
        </w:rPr>
        <w:t>天津财经大学（202</w:t>
      </w:r>
      <w:r w:rsidR="0065685D">
        <w:rPr>
          <w:rFonts w:ascii="SimHei" w:eastAsia="SimHei" w:hAnsi="SimHei"/>
          <w:b/>
          <w:bCs/>
          <w:sz w:val="28"/>
          <w:szCs w:val="28"/>
        </w:rPr>
        <w:t>6</w:t>
      </w:r>
      <w:r>
        <w:rPr>
          <w:rFonts w:ascii="SimHei" w:eastAsia="SimHei" w:hAnsi="SimHei" w:hint="eastAsia"/>
          <w:b/>
          <w:bCs/>
          <w:sz w:val="28"/>
          <w:szCs w:val="28"/>
        </w:rPr>
        <w:t>届）毕业论文开题报告表</w:t>
      </w:r>
    </w:p>
    <w:tbl>
      <w:tblPr>
        <w:tblStyle w:val="a3"/>
        <w:tblW w:w="10065" w:type="dxa"/>
        <w:jc w:val="center"/>
        <w:tblLayout w:type="fixed"/>
        <w:tblLook w:val="04A0" w:firstRow="1" w:lastRow="0" w:firstColumn="1" w:lastColumn="0" w:noHBand="0" w:noVBand="1"/>
      </w:tblPr>
      <w:tblGrid>
        <w:gridCol w:w="1853"/>
        <w:gridCol w:w="161"/>
        <w:gridCol w:w="994"/>
        <w:gridCol w:w="1311"/>
        <w:gridCol w:w="954"/>
        <w:gridCol w:w="940"/>
        <w:gridCol w:w="1497"/>
        <w:gridCol w:w="2355"/>
      </w:tblGrid>
      <w:tr w:rsidR="00AE4612" w14:paraId="154BE4D8" w14:textId="77777777">
        <w:trPr>
          <w:trHeight w:val="767"/>
          <w:jc w:val="center"/>
        </w:trPr>
        <w:tc>
          <w:tcPr>
            <w:tcW w:w="1853" w:type="dxa"/>
            <w:vAlign w:val="center"/>
          </w:tcPr>
          <w:p w14:paraId="4194D636" w14:textId="77777777" w:rsidR="00AE4612" w:rsidRDefault="00F00453">
            <w:pPr>
              <w:jc w:val="center"/>
            </w:pPr>
            <w:r>
              <w:rPr>
                <w:rFonts w:hint="eastAsia"/>
              </w:rPr>
              <w:t>论文题目</w:t>
            </w:r>
          </w:p>
        </w:tc>
        <w:tc>
          <w:tcPr>
            <w:tcW w:w="8212" w:type="dxa"/>
            <w:gridSpan w:val="7"/>
          </w:tcPr>
          <w:p w14:paraId="05EAA1C0" w14:textId="5B1DB53B" w:rsidR="00AE4612" w:rsidRDefault="006E787E">
            <w:pPr>
              <w:jc w:val="center"/>
            </w:pPr>
            <w:r>
              <w:rPr>
                <w:rFonts w:hint="eastAsia"/>
              </w:rPr>
              <w:t>网络日志系统</w:t>
            </w:r>
          </w:p>
        </w:tc>
      </w:tr>
      <w:tr w:rsidR="00AE4612" w14:paraId="6AF29000" w14:textId="77777777">
        <w:trPr>
          <w:trHeight w:val="601"/>
          <w:jc w:val="center"/>
        </w:trPr>
        <w:tc>
          <w:tcPr>
            <w:tcW w:w="1853" w:type="dxa"/>
            <w:vAlign w:val="center"/>
          </w:tcPr>
          <w:p w14:paraId="1B96FEC0" w14:textId="77777777" w:rsidR="00AE4612" w:rsidRDefault="00F00453">
            <w:pPr>
              <w:jc w:val="center"/>
            </w:pPr>
            <w:r>
              <w:rPr>
                <w:rFonts w:hint="eastAsia"/>
              </w:rPr>
              <w:t>指导教师</w:t>
            </w:r>
          </w:p>
        </w:tc>
        <w:tc>
          <w:tcPr>
            <w:tcW w:w="1155" w:type="dxa"/>
            <w:gridSpan w:val="2"/>
            <w:vAlign w:val="center"/>
          </w:tcPr>
          <w:p w14:paraId="0AB7BBC8" w14:textId="3E8CDBFB" w:rsidR="00AE4612" w:rsidRDefault="00197395">
            <w:pPr>
              <w:jc w:val="center"/>
            </w:pPr>
            <w:r>
              <w:rPr>
                <w:rFonts w:hint="eastAsia"/>
              </w:rPr>
              <w:t>宋丽红</w:t>
            </w:r>
          </w:p>
        </w:tc>
        <w:tc>
          <w:tcPr>
            <w:tcW w:w="1311" w:type="dxa"/>
            <w:vAlign w:val="center"/>
          </w:tcPr>
          <w:p w14:paraId="45ABABB1" w14:textId="77777777" w:rsidR="00AE4612" w:rsidRDefault="00F00453">
            <w:pPr>
              <w:jc w:val="center"/>
            </w:pPr>
            <w:r>
              <w:rPr>
                <w:rFonts w:hint="eastAsia"/>
              </w:rPr>
              <w:t>职称</w:t>
            </w:r>
          </w:p>
        </w:tc>
        <w:tc>
          <w:tcPr>
            <w:tcW w:w="1894" w:type="dxa"/>
            <w:gridSpan w:val="2"/>
            <w:vAlign w:val="center"/>
          </w:tcPr>
          <w:p w14:paraId="65E67C71" w14:textId="77777777" w:rsidR="00AE4612" w:rsidRDefault="00AE4612">
            <w:pPr>
              <w:jc w:val="center"/>
            </w:pPr>
          </w:p>
        </w:tc>
        <w:tc>
          <w:tcPr>
            <w:tcW w:w="1497" w:type="dxa"/>
            <w:vAlign w:val="center"/>
          </w:tcPr>
          <w:p w14:paraId="5640DE68" w14:textId="77777777" w:rsidR="00AE4612" w:rsidRDefault="00F00453">
            <w:pPr>
              <w:jc w:val="center"/>
            </w:pPr>
            <w:r>
              <w:rPr>
                <w:rFonts w:hint="eastAsia"/>
              </w:rPr>
              <w:t>所在单位</w:t>
            </w:r>
          </w:p>
        </w:tc>
        <w:tc>
          <w:tcPr>
            <w:tcW w:w="2355" w:type="dxa"/>
            <w:vAlign w:val="center"/>
          </w:tcPr>
          <w:p w14:paraId="11A11014" w14:textId="0A2D8BAF" w:rsidR="00AE4612" w:rsidRDefault="00197395">
            <w:pPr>
              <w:jc w:val="center"/>
            </w:pPr>
            <w:r>
              <w:rPr>
                <w:rFonts w:hint="eastAsia"/>
              </w:rPr>
              <w:t>天津财经大学</w:t>
            </w:r>
          </w:p>
        </w:tc>
      </w:tr>
      <w:tr w:rsidR="00AE4612" w14:paraId="780B32A7" w14:textId="77777777">
        <w:trPr>
          <w:trHeight w:val="601"/>
          <w:jc w:val="center"/>
        </w:trPr>
        <w:tc>
          <w:tcPr>
            <w:tcW w:w="1853" w:type="dxa"/>
            <w:vAlign w:val="center"/>
          </w:tcPr>
          <w:p w14:paraId="768B4DCD" w14:textId="77777777" w:rsidR="00AE4612" w:rsidRDefault="00F00453">
            <w:pPr>
              <w:jc w:val="center"/>
            </w:pPr>
            <w:r>
              <w:rPr>
                <w:rFonts w:hint="eastAsia"/>
              </w:rPr>
              <w:t>学生姓名</w:t>
            </w:r>
          </w:p>
        </w:tc>
        <w:tc>
          <w:tcPr>
            <w:tcW w:w="1155" w:type="dxa"/>
            <w:gridSpan w:val="2"/>
            <w:vAlign w:val="center"/>
          </w:tcPr>
          <w:p w14:paraId="5934B0C6" w14:textId="457E4D54" w:rsidR="00AE4612" w:rsidRDefault="00197395">
            <w:pPr>
              <w:jc w:val="center"/>
            </w:pPr>
            <w:r>
              <w:rPr>
                <w:rFonts w:hint="eastAsia"/>
              </w:rPr>
              <w:t>钟奇琳</w:t>
            </w:r>
          </w:p>
        </w:tc>
        <w:tc>
          <w:tcPr>
            <w:tcW w:w="1311" w:type="dxa"/>
            <w:vAlign w:val="center"/>
          </w:tcPr>
          <w:p w14:paraId="556E8D25" w14:textId="77777777" w:rsidR="00AE4612" w:rsidRDefault="00F00453">
            <w:pPr>
              <w:jc w:val="center"/>
            </w:pPr>
            <w:r>
              <w:rPr>
                <w:rFonts w:hint="eastAsia"/>
              </w:rPr>
              <w:t>所在学院</w:t>
            </w:r>
          </w:p>
        </w:tc>
        <w:tc>
          <w:tcPr>
            <w:tcW w:w="1894" w:type="dxa"/>
            <w:gridSpan w:val="2"/>
            <w:vAlign w:val="center"/>
          </w:tcPr>
          <w:p w14:paraId="0D29AFE4" w14:textId="77777777" w:rsidR="00AE4612" w:rsidRDefault="00F00453">
            <w:pPr>
              <w:jc w:val="center"/>
            </w:pPr>
            <w:r>
              <w:rPr>
                <w:rFonts w:hint="eastAsia"/>
              </w:rPr>
              <w:t>理工学院软件工程与智能技术系</w:t>
            </w:r>
          </w:p>
        </w:tc>
        <w:tc>
          <w:tcPr>
            <w:tcW w:w="1497" w:type="dxa"/>
            <w:vAlign w:val="center"/>
          </w:tcPr>
          <w:p w14:paraId="134D8371" w14:textId="77777777" w:rsidR="00AE4612" w:rsidRDefault="00F00453">
            <w:pPr>
              <w:jc w:val="center"/>
            </w:pPr>
            <w:r>
              <w:rPr>
                <w:rFonts w:hint="eastAsia"/>
              </w:rPr>
              <w:t>所在系（部）</w:t>
            </w:r>
          </w:p>
        </w:tc>
        <w:tc>
          <w:tcPr>
            <w:tcW w:w="2355" w:type="dxa"/>
            <w:vAlign w:val="center"/>
          </w:tcPr>
          <w:p w14:paraId="1FB82FB7" w14:textId="0BDAFFEA" w:rsidR="00AE4612" w:rsidRDefault="00197395">
            <w:pPr>
              <w:jc w:val="center"/>
            </w:pPr>
            <w:r>
              <w:rPr>
                <w:rFonts w:hint="eastAsia"/>
              </w:rPr>
              <w:t>信科系</w:t>
            </w:r>
          </w:p>
        </w:tc>
      </w:tr>
      <w:tr w:rsidR="00AE4612" w14:paraId="4A3B691B" w14:textId="77777777">
        <w:trPr>
          <w:trHeight w:val="601"/>
          <w:jc w:val="center"/>
        </w:trPr>
        <w:tc>
          <w:tcPr>
            <w:tcW w:w="1853" w:type="dxa"/>
            <w:vAlign w:val="center"/>
          </w:tcPr>
          <w:p w14:paraId="60A33331" w14:textId="77777777" w:rsidR="00AE4612" w:rsidRDefault="00F00453">
            <w:pPr>
              <w:jc w:val="center"/>
            </w:pPr>
            <w:r>
              <w:rPr>
                <w:rFonts w:hint="eastAsia"/>
              </w:rPr>
              <w:t>所学专业</w:t>
            </w:r>
          </w:p>
        </w:tc>
        <w:tc>
          <w:tcPr>
            <w:tcW w:w="1155" w:type="dxa"/>
            <w:gridSpan w:val="2"/>
            <w:vAlign w:val="center"/>
          </w:tcPr>
          <w:p w14:paraId="6FEFC8D2" w14:textId="77777777" w:rsidR="00AE4612" w:rsidRDefault="00F00453">
            <w:pPr>
              <w:jc w:val="center"/>
            </w:pPr>
            <w:r>
              <w:rPr>
                <w:rFonts w:hint="eastAsia"/>
              </w:rPr>
              <w:t>软件工程</w:t>
            </w:r>
          </w:p>
        </w:tc>
        <w:tc>
          <w:tcPr>
            <w:tcW w:w="1311" w:type="dxa"/>
            <w:vAlign w:val="center"/>
          </w:tcPr>
          <w:p w14:paraId="5CF82150" w14:textId="77777777" w:rsidR="00AE4612" w:rsidRDefault="00F00453">
            <w:pPr>
              <w:jc w:val="center"/>
            </w:pPr>
            <w:r>
              <w:rPr>
                <w:rFonts w:hint="eastAsia"/>
              </w:rPr>
              <w:t>班级</w:t>
            </w:r>
          </w:p>
        </w:tc>
        <w:tc>
          <w:tcPr>
            <w:tcW w:w="1894" w:type="dxa"/>
            <w:gridSpan w:val="2"/>
            <w:vAlign w:val="center"/>
          </w:tcPr>
          <w:p w14:paraId="3622F22C" w14:textId="063606A1" w:rsidR="00AE4612" w:rsidRDefault="00F00453" w:rsidP="00F41FBD">
            <w:pPr>
              <w:jc w:val="center"/>
            </w:pPr>
            <w:r>
              <w:rPr>
                <w:rFonts w:hint="eastAsia"/>
              </w:rPr>
              <w:t>软件</w:t>
            </w:r>
            <w:r w:rsidR="00197395">
              <w:rPr>
                <w:rFonts w:hint="eastAsia"/>
              </w:rPr>
              <w:t>2201</w:t>
            </w:r>
          </w:p>
        </w:tc>
        <w:tc>
          <w:tcPr>
            <w:tcW w:w="1497" w:type="dxa"/>
            <w:vAlign w:val="center"/>
          </w:tcPr>
          <w:p w14:paraId="75B16257" w14:textId="77777777" w:rsidR="00AE4612" w:rsidRDefault="00F00453">
            <w:pPr>
              <w:jc w:val="center"/>
            </w:pPr>
            <w:r>
              <w:rPr>
                <w:rFonts w:hint="eastAsia"/>
              </w:rPr>
              <w:t>学号</w:t>
            </w:r>
          </w:p>
        </w:tc>
        <w:tc>
          <w:tcPr>
            <w:tcW w:w="2355" w:type="dxa"/>
            <w:vAlign w:val="center"/>
          </w:tcPr>
          <w:p w14:paraId="31169413" w14:textId="292AFD5C" w:rsidR="00AE4612" w:rsidRDefault="00622801">
            <w:pPr>
              <w:jc w:val="center"/>
            </w:pPr>
            <w:r>
              <w:rPr>
                <w:rFonts w:hint="eastAsia"/>
              </w:rPr>
              <w:t>2022113179</w:t>
            </w:r>
          </w:p>
        </w:tc>
      </w:tr>
      <w:tr w:rsidR="00AE4612" w14:paraId="6727E808" w14:textId="77777777">
        <w:trPr>
          <w:trHeight w:val="4022"/>
          <w:jc w:val="center"/>
        </w:trPr>
        <w:tc>
          <w:tcPr>
            <w:tcW w:w="10065" w:type="dxa"/>
            <w:gridSpan w:val="8"/>
            <w:vAlign w:val="center"/>
          </w:tcPr>
          <w:p w14:paraId="643C003B" w14:textId="77777777" w:rsidR="00AE4612" w:rsidRDefault="00F00453">
            <w:pPr>
              <w:numPr>
                <w:ilvl w:val="0"/>
                <w:numId w:val="1"/>
              </w:numPr>
              <w:jc w:val="left"/>
              <w:rPr>
                <w:rFonts w:ascii="SimHei" w:eastAsia="SimHei" w:hAnsi="SimHei" w:hint="eastAsia"/>
              </w:rPr>
            </w:pPr>
            <w:r>
              <w:rPr>
                <w:rFonts w:ascii="SimHei" w:eastAsia="SimHei" w:hAnsi="SimHei" w:hint="eastAsia"/>
              </w:rPr>
              <w:t>与本论文有关的国内外研究成果综述、本论文研究的主要内容、目的和意义：</w:t>
            </w:r>
          </w:p>
          <w:p w14:paraId="6CE1C5F3" w14:textId="77777777" w:rsidR="00AE4612" w:rsidRDefault="00F00453">
            <w:pPr>
              <w:jc w:val="left"/>
              <w:rPr>
                <w:rFonts w:ascii="SimHei" w:eastAsia="SimHei" w:hAnsi="SimHei" w:hint="eastAsia"/>
              </w:rPr>
            </w:pPr>
            <w:r>
              <w:rPr>
                <w:rFonts w:ascii="SimHei" w:eastAsia="SimHei" w:hAnsi="SimHei" w:hint="eastAsia"/>
              </w:rPr>
              <w:t>与本论文有关的国内外研究成果综述：</w:t>
            </w:r>
          </w:p>
          <w:p w14:paraId="3670D875" w14:textId="409D4472" w:rsidR="00327958" w:rsidRDefault="00327958" w:rsidP="004A1230">
            <w:pPr>
              <w:jc w:val="left"/>
            </w:pPr>
            <w:r>
              <w:rPr>
                <w:rFonts w:hint="eastAsia"/>
              </w:rPr>
              <w:t>在网络内容创作与社交互动这一领域，博客系统的存在感始终很强，伴随软件开发技术的逐步演进，其技术架构与功能实现处于持续的迭代升级进程中。</w:t>
            </w:r>
            <w:r w:rsidR="000A5268">
              <w:rPr>
                <w:rFonts w:hint="eastAsia"/>
              </w:rPr>
              <w:t>在</w:t>
            </w:r>
            <w:r w:rsidR="000A5268">
              <w:rPr>
                <w:rFonts w:hint="eastAsia"/>
              </w:rPr>
              <w:t>2012</w:t>
            </w:r>
            <w:r w:rsidR="000A5268">
              <w:rPr>
                <w:rFonts w:hint="eastAsia"/>
              </w:rPr>
              <w:t>年，方志斌使用了</w:t>
            </w:r>
            <w:r w:rsidR="000A5268">
              <w:rPr>
                <w:rFonts w:hint="eastAsia"/>
              </w:rPr>
              <w:t>S2SH</w:t>
            </w:r>
            <w:r w:rsidR="000A5268">
              <w:rPr>
                <w:rFonts w:hint="eastAsia"/>
              </w:rPr>
              <w:t>框架搭建博客管理系统，对传统企业级框架快速开发时的应用价值展开探索。而</w:t>
            </w:r>
            <w:r w:rsidR="000A5268">
              <w:rPr>
                <w:rFonts w:hint="eastAsia"/>
              </w:rPr>
              <w:t>2013</w:t>
            </w:r>
            <w:r w:rsidR="000A5268">
              <w:rPr>
                <w:rFonts w:hint="eastAsia"/>
              </w:rPr>
              <w:t>年，闰伟光</w:t>
            </w:r>
            <w:r w:rsidR="007B5676">
              <w:rPr>
                <w:rFonts w:hint="eastAsia"/>
              </w:rPr>
              <w:t>借助</w:t>
            </w:r>
            <w:r w:rsidR="007B5676">
              <w:rPr>
                <w:rFonts w:hint="eastAsia"/>
              </w:rPr>
              <w:t>JSP</w:t>
            </w:r>
            <w:r w:rsidR="007B5676">
              <w:rPr>
                <w:rFonts w:hint="eastAsia"/>
              </w:rPr>
              <w:t>与</w:t>
            </w:r>
            <w:r w:rsidR="007B5676">
              <w:rPr>
                <w:rFonts w:hint="eastAsia"/>
              </w:rPr>
              <w:t>MVX</w:t>
            </w:r>
            <w:r w:rsidR="007B5676">
              <w:rPr>
                <w:rFonts w:hint="eastAsia"/>
              </w:rPr>
              <w:t>架构结合的完成系统开发，实现人机交互体验与维护效率的优化。同一时期，肖春明凭借</w:t>
            </w:r>
            <w:r w:rsidR="007B5676">
              <w:rPr>
                <w:rFonts w:hint="eastAsia"/>
              </w:rPr>
              <w:t>ASP</w:t>
            </w:r>
            <w:r w:rsidR="007B5676">
              <w:rPr>
                <w:rFonts w:hint="eastAsia"/>
              </w:rPr>
              <w:t>技术和</w:t>
            </w:r>
            <w:r w:rsidR="007B5676">
              <w:rPr>
                <w:rFonts w:hint="eastAsia"/>
              </w:rPr>
              <w:t>SOA</w:t>
            </w:r>
            <w:r w:rsidR="007B5676">
              <w:rPr>
                <w:rFonts w:hint="eastAsia"/>
              </w:rPr>
              <w:t>架构，构建出界面具备简洁直观特性的博客应用。到了</w:t>
            </w:r>
            <w:r w:rsidR="007B5676">
              <w:rPr>
                <w:rFonts w:hint="eastAsia"/>
              </w:rPr>
              <w:t>2015</w:t>
            </w:r>
            <w:r w:rsidR="007B5676">
              <w:rPr>
                <w:rFonts w:hint="eastAsia"/>
              </w:rPr>
              <w:t>年，徐安令于</w:t>
            </w:r>
            <w:r w:rsidR="007B5676">
              <w:rPr>
                <w:rFonts w:hint="eastAsia"/>
              </w:rPr>
              <w:t>WAMP</w:t>
            </w:r>
            <w:r w:rsidR="007B5676">
              <w:rPr>
                <w:rFonts w:hint="eastAsia"/>
              </w:rPr>
              <w:t>环境下完成博客系统开发工作，使得</w:t>
            </w:r>
            <w:r w:rsidR="007B5676">
              <w:rPr>
                <w:rFonts w:hint="eastAsia"/>
              </w:rPr>
              <w:t>PHP</w:t>
            </w:r>
            <w:r w:rsidR="007B5676">
              <w:rPr>
                <w:rFonts w:hint="eastAsia"/>
              </w:rPr>
              <w:t>技术栈的应用场景扩展。胡雅丽则在</w:t>
            </w:r>
            <w:r w:rsidR="007B5676">
              <w:rPr>
                <w:rFonts w:hint="eastAsia"/>
              </w:rPr>
              <w:t>2016</w:t>
            </w:r>
            <w:r w:rsidR="007B5676">
              <w:rPr>
                <w:rFonts w:hint="eastAsia"/>
              </w:rPr>
              <w:t>年，针对</w:t>
            </w:r>
            <w:r w:rsidR="007B5676">
              <w:rPr>
                <w:rFonts w:hint="eastAsia"/>
              </w:rPr>
              <w:t>Java</w:t>
            </w:r>
            <w:r w:rsidR="007B5676">
              <w:rPr>
                <w:rFonts w:hint="eastAsia"/>
              </w:rPr>
              <w:t>和</w:t>
            </w:r>
            <w:r w:rsidR="007B5676">
              <w:rPr>
                <w:rFonts w:hint="eastAsia"/>
              </w:rPr>
              <w:t>PHP</w:t>
            </w:r>
            <w:r w:rsidR="007B5676">
              <w:rPr>
                <w:rFonts w:hint="eastAsia"/>
              </w:rPr>
              <w:t>两种开发方式的优劣展开对比分析，为技术选型事情</w:t>
            </w:r>
            <w:r w:rsidR="00965B4B">
              <w:rPr>
                <w:rFonts w:hint="eastAsia"/>
              </w:rPr>
              <w:t>上</w:t>
            </w:r>
            <w:r w:rsidR="007B5676">
              <w:rPr>
                <w:rFonts w:hint="eastAsia"/>
              </w:rPr>
              <w:t>提供</w:t>
            </w:r>
            <w:r w:rsidR="00965B4B">
              <w:rPr>
                <w:rFonts w:hint="eastAsia"/>
              </w:rPr>
              <w:t>了</w:t>
            </w:r>
            <w:r w:rsidR="007B5676">
              <w:rPr>
                <w:rFonts w:hint="eastAsia"/>
              </w:rPr>
              <w:t>参考依据</w:t>
            </w:r>
            <w:r w:rsidR="00965B4B">
              <w:rPr>
                <w:rFonts w:hint="eastAsia"/>
              </w:rPr>
              <w:t>。</w:t>
            </w:r>
          </w:p>
          <w:p w14:paraId="79CB3E86" w14:textId="6A4612B7" w:rsidR="00965B4B" w:rsidRDefault="00965B4B" w:rsidP="004A1230">
            <w:pPr>
              <w:jc w:val="left"/>
            </w:pPr>
            <w:r>
              <w:rPr>
                <w:rFonts w:hint="eastAsia"/>
              </w:rPr>
              <w:t>博客系统技术体系，于近年是显轻量化，高性能及可扩展趋向。此态势，是由前后端分离架构的普及与微服务技术的发展所引发。在后端范畴，</w:t>
            </w:r>
            <w:r>
              <w:rPr>
                <w:rFonts w:hint="eastAsia"/>
              </w:rPr>
              <w:t>Spring Boot</w:t>
            </w:r>
            <w:r>
              <w:rPr>
                <w:rFonts w:hint="eastAsia"/>
              </w:rPr>
              <w:t>框架凭借配置简化、集成迅速之长处，渐替传统的</w:t>
            </w:r>
            <w:r>
              <w:rPr>
                <w:rFonts w:hint="eastAsia"/>
              </w:rPr>
              <w:t>SSH</w:t>
            </w:r>
            <w:r>
              <w:rPr>
                <w:rFonts w:hint="eastAsia"/>
              </w:rPr>
              <w:t>框架，成为博客系统开发主流选项。借由与</w:t>
            </w:r>
            <w:r>
              <w:rPr>
                <w:rFonts w:hint="eastAsia"/>
              </w:rPr>
              <w:t>Spring Security</w:t>
            </w:r>
            <w:r>
              <w:rPr>
                <w:rFonts w:hint="eastAsia"/>
              </w:rPr>
              <w:t>结合</w:t>
            </w:r>
            <w:r w:rsidR="00A31ADC">
              <w:rPr>
                <w:rFonts w:hint="eastAsia"/>
              </w:rPr>
              <w:t>，能达成用户权限的精细化管控，化解早期系统权限管理松弛之难题。就持久层而言，</w:t>
            </w:r>
            <w:r w:rsidR="00A31ADC">
              <w:rPr>
                <w:rFonts w:hint="eastAsia"/>
              </w:rPr>
              <w:t>MyBatis</w:t>
            </w:r>
            <w:r w:rsidR="00A31ADC">
              <w:rPr>
                <w:rFonts w:hint="eastAsia"/>
              </w:rPr>
              <w:t>较</w:t>
            </w:r>
            <w:r w:rsidR="00A31ADC">
              <w:rPr>
                <w:rFonts w:hint="eastAsia"/>
              </w:rPr>
              <w:t>Hibernate</w:t>
            </w:r>
            <w:r w:rsidR="00A31ADC">
              <w:rPr>
                <w:rFonts w:hint="eastAsia"/>
              </w:rPr>
              <w:t>更便于</w:t>
            </w:r>
            <w:r w:rsidR="00A31ADC">
              <w:rPr>
                <w:rFonts w:hint="eastAsia"/>
              </w:rPr>
              <w:t>SQL</w:t>
            </w:r>
            <w:r w:rsidR="00A31ADC">
              <w:rPr>
                <w:rFonts w:hint="eastAsia"/>
              </w:rPr>
              <w:t>优化之实现，其与</w:t>
            </w:r>
            <w:r w:rsidR="00A31ADC">
              <w:rPr>
                <w:rFonts w:hint="eastAsia"/>
              </w:rPr>
              <w:t>MySQL</w:t>
            </w:r>
            <w:r w:rsidR="00A31ADC">
              <w:rPr>
                <w:rFonts w:hint="eastAsia"/>
              </w:rPr>
              <w:t>之组合，成为中小型博客系统数据交互的优选方案。前端方面，</w:t>
            </w:r>
            <w:r w:rsidR="00A31ADC">
              <w:rPr>
                <w:rFonts w:hint="eastAsia"/>
              </w:rPr>
              <w:t>Vue.js</w:t>
            </w:r>
            <w:r w:rsidR="002B40D7">
              <w:rPr>
                <w:rFonts w:hint="eastAsia"/>
              </w:rPr>
              <w:t>结合</w:t>
            </w:r>
            <w:r w:rsidR="00A31ADC">
              <w:rPr>
                <w:rFonts w:hint="eastAsia"/>
              </w:rPr>
              <w:t>Element UI</w:t>
            </w:r>
            <w:r w:rsidR="00A31ADC">
              <w:rPr>
                <w:rFonts w:hint="eastAsia"/>
              </w:rPr>
              <w:t>等组件库，促使响应式页面设计</w:t>
            </w:r>
            <w:r w:rsidR="002B40D7">
              <w:rPr>
                <w:rFonts w:hint="eastAsia"/>
              </w:rPr>
              <w:t>的</w:t>
            </w:r>
            <w:r w:rsidR="00A31ADC">
              <w:rPr>
                <w:rFonts w:hint="eastAsia"/>
              </w:rPr>
              <w:t>广泛应用，解决</w:t>
            </w:r>
            <w:r w:rsidR="002B40D7">
              <w:rPr>
                <w:rFonts w:hint="eastAsia"/>
              </w:rPr>
              <w:t>了</w:t>
            </w:r>
            <w:r w:rsidR="00A31ADC">
              <w:rPr>
                <w:rFonts w:hint="eastAsia"/>
              </w:rPr>
              <w:t>传统</w:t>
            </w:r>
            <w:r w:rsidR="00A31ADC">
              <w:rPr>
                <w:rFonts w:hint="eastAsia"/>
              </w:rPr>
              <w:t>JSP</w:t>
            </w:r>
            <w:r w:rsidR="00A31ADC">
              <w:rPr>
                <w:rFonts w:hint="eastAsia"/>
              </w:rPr>
              <w:t>页面兼容性不好，维护成本高昂的困难。</w:t>
            </w:r>
          </w:p>
          <w:p w14:paraId="101E8C6D" w14:textId="6E358D12" w:rsidR="002B40D7" w:rsidRDefault="002B40D7" w:rsidP="004A1230">
            <w:pPr>
              <w:jc w:val="left"/>
            </w:pPr>
            <w:r>
              <w:rPr>
                <w:rFonts w:hint="eastAsia"/>
              </w:rPr>
              <w:t>在功能优化和性能提升方面，中间件技术渐为现有研究所引入。传统数据库模糊查询</w:t>
            </w:r>
            <w:r w:rsidR="00EE5179">
              <w:rPr>
                <w:rFonts w:hint="eastAsia"/>
              </w:rPr>
              <w:t>具有效率瓶颈，但</w:t>
            </w:r>
            <w:r w:rsidR="00EE5179">
              <w:rPr>
                <w:rFonts w:hint="eastAsia"/>
              </w:rPr>
              <w:t>Elasticsearch</w:t>
            </w:r>
            <w:r w:rsidR="00EE5179">
              <w:rPr>
                <w:rFonts w:hint="eastAsia"/>
              </w:rPr>
              <w:t>集成有所突破，博客内容检索速度就能得到显著提升；数据库访问压力减轻，</w:t>
            </w:r>
            <w:r w:rsidR="00EE5179">
              <w:rPr>
                <w:rFonts w:hint="eastAsia"/>
              </w:rPr>
              <w:t>Redis</w:t>
            </w:r>
            <w:r w:rsidR="00EE5179">
              <w:rPr>
                <w:rFonts w:hint="eastAsia"/>
              </w:rPr>
              <w:t>缓存机制借此优化系统响应性能。</w:t>
            </w:r>
            <w:r w:rsidR="00EE5179">
              <w:rPr>
                <w:rFonts w:hint="eastAsia"/>
              </w:rPr>
              <w:t>Docker</w:t>
            </w:r>
            <w:r w:rsidR="00EE5179">
              <w:rPr>
                <w:rFonts w:hint="eastAsia"/>
              </w:rPr>
              <w:t>容器化技术应用于部署层面，解决传统部署环境不一致与流程繁琐之难题，为博客系统</w:t>
            </w:r>
          </w:p>
          <w:p w14:paraId="309E389F" w14:textId="0F933661" w:rsidR="00AE4612" w:rsidRPr="0098701A" w:rsidRDefault="004A1230">
            <w:pPr>
              <w:jc w:val="left"/>
            </w:pPr>
            <w:r>
              <w:rPr>
                <w:rFonts w:hint="eastAsia"/>
              </w:rPr>
              <w:t>在功能优化与性能提升方面，现有研究开始引入中间件技术：</w:t>
            </w:r>
            <w:r>
              <w:rPr>
                <w:rFonts w:hint="eastAsia"/>
              </w:rPr>
              <w:t>Elasticsearch</w:t>
            </w:r>
            <w:r>
              <w:rPr>
                <w:rFonts w:hint="eastAsia"/>
              </w:rPr>
              <w:t>的集成突破了传统数据库模糊查询效率低的瓶颈，显著提升了博客内容检索速度；</w:t>
            </w:r>
            <w:r w:rsidR="00D25231">
              <w:rPr>
                <w:rFonts w:hint="eastAsia"/>
              </w:rPr>
              <w:t>数据库访问压力减轻，</w:t>
            </w:r>
            <w:r w:rsidR="00D25231">
              <w:rPr>
                <w:rFonts w:hint="eastAsia"/>
              </w:rPr>
              <w:t>Redis</w:t>
            </w:r>
            <w:r w:rsidR="00D25231">
              <w:rPr>
                <w:rFonts w:hint="eastAsia"/>
              </w:rPr>
              <w:t>缓存机制借此优化系统响应性能。</w:t>
            </w:r>
            <w:r w:rsidR="00D25231">
              <w:rPr>
                <w:rFonts w:hint="eastAsia"/>
              </w:rPr>
              <w:t>Docker</w:t>
            </w:r>
            <w:r w:rsidR="00D25231">
              <w:rPr>
                <w:rFonts w:hint="eastAsia"/>
              </w:rPr>
              <w:t>容器化技术应用于部署层面，解决了传统部署环境不一致和流程繁琐的难题，为博客系统快速迭代提供了支撑。实时通信功能可以由</w:t>
            </w:r>
            <w:r w:rsidR="00D25231">
              <w:rPr>
                <w:rFonts w:hint="eastAsia"/>
              </w:rPr>
              <w:t>WebSocket</w:t>
            </w:r>
            <w:r w:rsidR="00D25231">
              <w:rPr>
                <w:rFonts w:hint="eastAsia"/>
              </w:rPr>
              <w:t>技术达成，早期博客评论互动延迟缺陷得到弥补；推荐算法如协同过滤的引入，进一步强化用户粘性，使个性化内容展示成为可能。跨端开发技术，例如</w:t>
            </w:r>
            <w:r w:rsidR="00D25231">
              <w:rPr>
                <w:rFonts w:hint="eastAsia"/>
              </w:rPr>
              <w:t>Uniapp</w:t>
            </w:r>
            <w:r w:rsidR="00D25231">
              <w:rPr>
                <w:rFonts w:hint="eastAsia"/>
              </w:rPr>
              <w:t>、</w:t>
            </w:r>
            <w:r w:rsidR="00D25231">
              <w:rPr>
                <w:rFonts w:hint="eastAsia"/>
              </w:rPr>
              <w:t>PWA</w:t>
            </w:r>
            <w:r w:rsidR="0098701A">
              <w:rPr>
                <w:rFonts w:hint="eastAsia"/>
              </w:rPr>
              <w:t>、原生</w:t>
            </w:r>
            <w:r w:rsidR="00D25231">
              <w:rPr>
                <w:rFonts w:hint="eastAsia"/>
              </w:rPr>
              <w:t>的探索，为博客系统覆盖多端</w:t>
            </w:r>
            <w:r w:rsidR="0098701A">
              <w:rPr>
                <w:rFonts w:hint="eastAsia"/>
              </w:rPr>
              <w:t>用户奠定基础。然而，全栈技术、智能推荐与跨段应用深度整合的博客解决方案，目前处于资料稀缺的状态，存在进一步的优化空间</w:t>
            </w:r>
            <w:r w:rsidR="00D25231">
              <w:t xml:space="preserve"> </w:t>
            </w:r>
          </w:p>
          <w:p w14:paraId="40EEFD22" w14:textId="77777777" w:rsidR="00AE4612" w:rsidRDefault="00AE4612">
            <w:pPr>
              <w:jc w:val="left"/>
            </w:pPr>
          </w:p>
          <w:p w14:paraId="47334D7E" w14:textId="6C10AB9D" w:rsidR="0030303C" w:rsidRDefault="00F00453">
            <w:pPr>
              <w:jc w:val="left"/>
              <w:rPr>
                <w:rFonts w:ascii="SimHei" w:eastAsia="SimHei" w:hAnsi="SimHei" w:hint="eastAsia"/>
              </w:rPr>
            </w:pPr>
            <w:r>
              <w:rPr>
                <w:rFonts w:ascii="SimHei" w:eastAsia="SimHei" w:hAnsi="SimHei" w:hint="eastAsia"/>
              </w:rPr>
              <w:t>本论文研究的主要内容：</w:t>
            </w:r>
          </w:p>
          <w:p w14:paraId="203B9E04" w14:textId="46E480C0" w:rsidR="0030303C" w:rsidRDefault="0030303C" w:rsidP="007F6379">
            <w:pPr>
              <w:jc w:val="left"/>
            </w:pPr>
            <w:r>
              <w:rPr>
                <w:rFonts w:hint="eastAsia"/>
              </w:rPr>
              <w:t>着眼于构建具备完善功能、优异性能以及流畅体验的全栈博客系统这一目标，对前后端分离架构加以采用，并将主流技术栈加以整合，以此达成多场景下内容创作与互动需求。该系统整体架构覆盖后端服务、前端应用、</w:t>
            </w:r>
            <w:r>
              <w:rPr>
                <w:rFonts w:hint="eastAsia"/>
              </w:rPr>
              <w:t>andriod</w:t>
            </w:r>
            <w:r>
              <w:rPr>
                <w:rFonts w:hint="eastAsia"/>
              </w:rPr>
              <w:t>原生、数据存储、中间件的支撑以及部署环境这些内容，各块经由协同作业，从而形成一套完整的解决方案。</w:t>
            </w:r>
          </w:p>
          <w:p w14:paraId="7DBCFB9E" w14:textId="318DABE7" w:rsidR="007F6379" w:rsidRDefault="0030303C" w:rsidP="007F6379">
            <w:pPr>
              <w:jc w:val="left"/>
            </w:pPr>
            <w:r>
              <w:rPr>
                <w:rFonts w:hint="eastAsia"/>
              </w:rPr>
              <w:t>服务器架构搭建，会以</w:t>
            </w:r>
            <w:r>
              <w:rPr>
                <w:rFonts w:hint="eastAsia"/>
              </w:rPr>
              <w:t>Spring Boot</w:t>
            </w:r>
            <w:r>
              <w:rPr>
                <w:rFonts w:hint="eastAsia"/>
              </w:rPr>
              <w:t>为核心框架展开后端。基于角色的权限管理借助</w:t>
            </w:r>
            <w:r>
              <w:rPr>
                <w:rFonts w:hint="eastAsia"/>
              </w:rPr>
              <w:t>Spring Security</w:t>
            </w:r>
            <w:r>
              <w:rPr>
                <w:rFonts w:hint="eastAsia"/>
              </w:rPr>
              <w:t>集成达成，普通用户、管理员、游客等角色用以区分，对不同用户在文章发布、系统配置等功能的访问权限实现</w:t>
            </w:r>
            <w:r>
              <w:rPr>
                <w:rFonts w:hint="eastAsia"/>
              </w:rPr>
              <w:lastRenderedPageBreak/>
              <w:t>控制。持久层框架选取</w:t>
            </w:r>
            <w:r>
              <w:rPr>
                <w:rFonts w:hint="eastAsia"/>
              </w:rPr>
              <w:t>MyBatis</w:t>
            </w:r>
            <w:r>
              <w:rPr>
                <w:rFonts w:hint="eastAsia"/>
              </w:rPr>
              <w:t>，借由</w:t>
            </w:r>
            <w:r>
              <w:rPr>
                <w:rFonts w:hint="eastAsia"/>
              </w:rPr>
              <w:t>XML</w:t>
            </w:r>
            <w:r>
              <w:rPr>
                <w:rFonts w:hint="eastAsia"/>
              </w:rPr>
              <w:t>映射文件与注解结合的方式，达成和</w:t>
            </w:r>
            <w:r>
              <w:rPr>
                <w:rFonts w:hint="eastAsia"/>
              </w:rPr>
              <w:t>MySQL</w:t>
            </w:r>
            <w:r>
              <w:rPr>
                <w:rFonts w:hint="eastAsia"/>
              </w:rPr>
              <w:t>数据的高效数据交互，涉及用户</w:t>
            </w:r>
            <w:r w:rsidR="0018157B">
              <w:rPr>
                <w:rFonts w:hint="eastAsia"/>
              </w:rPr>
              <w:t>信息、文章内容、评论数据等的存储和管理。</w:t>
            </w:r>
            <w:r w:rsidR="0018157B">
              <w:rPr>
                <w:rFonts w:hint="eastAsia"/>
              </w:rPr>
              <w:t>Redis</w:t>
            </w:r>
            <w:r w:rsidR="0018157B">
              <w:rPr>
                <w:rFonts w:hint="eastAsia"/>
              </w:rPr>
              <w:t>缓存机制同时引入，高频访问数据诸如热门文章、用户会话信息等被缓存，以此降低数据库负载。全文检索引擎借由集成</w:t>
            </w:r>
            <w:r w:rsidR="0018157B">
              <w:rPr>
                <w:rFonts w:hint="eastAsia"/>
              </w:rPr>
              <w:t>Elasticsearch</w:t>
            </w:r>
            <w:r w:rsidR="0018157B">
              <w:rPr>
                <w:rFonts w:hint="eastAsia"/>
              </w:rPr>
              <w:t>构建，基于关键词、分类的精准搜索与模糊匹配获得支持，内容检索效率从而提升</w:t>
            </w:r>
            <w:r w:rsidR="007F6379">
              <w:rPr>
                <w:rFonts w:hint="eastAsia"/>
              </w:rPr>
              <w:t>。</w:t>
            </w:r>
          </w:p>
          <w:p w14:paraId="1C66D852" w14:textId="3D2659EA" w:rsidR="0018157B" w:rsidRDefault="0018157B" w:rsidP="007F6379">
            <w:pPr>
              <w:jc w:val="left"/>
            </w:pPr>
            <w:r>
              <w:rPr>
                <w:rFonts w:hint="eastAsia"/>
              </w:rPr>
              <w:t>开发前端采用的是</w:t>
            </w:r>
            <w:r>
              <w:rPr>
                <w:rFonts w:hint="eastAsia"/>
              </w:rPr>
              <w:t>Vue.js</w:t>
            </w:r>
            <w:r>
              <w:rPr>
                <w:rFonts w:hint="eastAsia"/>
              </w:rPr>
              <w:t>框架，并配合</w:t>
            </w:r>
            <w:r>
              <w:rPr>
                <w:rFonts w:hint="eastAsia"/>
              </w:rPr>
              <w:t>Element UI</w:t>
            </w:r>
            <w:r>
              <w:rPr>
                <w:rFonts w:hint="eastAsia"/>
              </w:rPr>
              <w:t>组件库，其目标为达成响应式页面设计，确保在</w:t>
            </w:r>
            <w:r>
              <w:rPr>
                <w:rFonts w:hint="eastAsia"/>
              </w:rPr>
              <w:t>PC</w:t>
            </w:r>
            <w:r>
              <w:rPr>
                <w:rFonts w:hint="eastAsia"/>
              </w:rPr>
              <w:t>段、移动端等多终端都能拥有自适应的访问体验。对密码进行加密存储，从而为账户安全提供保障；存在文章发布模块，该模块将</w:t>
            </w:r>
            <w:r>
              <w:rPr>
                <w:rFonts w:hint="eastAsia"/>
              </w:rPr>
              <w:t>Markdown</w:t>
            </w:r>
            <w:r w:rsidR="002D3A70">
              <w:rPr>
                <w:rFonts w:hint="eastAsia"/>
              </w:rPr>
              <w:t>编辑器予以集成，具有代码高亮、图片上传等功能，以满足如技术博客这类专业内容的创作需求；还包括分类标签管理模块，此模块实现对文章分类的层级管理，以及标签的灵活添加、删除操作，便于进行内容归类与检索；此外需要评论区互动模块，借助</w:t>
            </w:r>
            <w:r w:rsidR="002D3A70">
              <w:rPr>
                <w:rFonts w:hint="eastAsia"/>
              </w:rPr>
              <w:t>WebSocket</w:t>
            </w:r>
            <w:r w:rsidR="002D3A70">
              <w:rPr>
                <w:rFonts w:hint="eastAsia"/>
              </w:rPr>
              <w:t>技术达成实时评论通知与秒级显示，以此提升用户互动体验；最后是后台数据统计模块，将文章阅读量，评论量等核心数据以可视化形式予以展示，为内容运营提供决策依据。</w:t>
            </w:r>
          </w:p>
          <w:p w14:paraId="455AD4BA" w14:textId="753E170F" w:rsidR="00AE4612" w:rsidRDefault="00780F5B">
            <w:pPr>
              <w:jc w:val="left"/>
            </w:pPr>
            <w:r>
              <w:rPr>
                <w:rFonts w:hint="eastAsia"/>
              </w:rPr>
              <w:t>聚焦体验优化与场景</w:t>
            </w:r>
            <w:r w:rsidR="008F0887">
              <w:rPr>
                <w:rFonts w:hint="eastAsia"/>
              </w:rPr>
              <w:t>延伸的系统扩展功能。会选择性添加智能推荐模块构建借助简单协同过滤算法，分析用户浏览历史和文章标签关联度，推荐个性化内容，提升用户访问深度以及平台活跃度。安卓与</w:t>
            </w:r>
            <w:r w:rsidR="008F0887">
              <w:rPr>
                <w:rFonts w:hint="eastAsia"/>
              </w:rPr>
              <w:t>IOS</w:t>
            </w:r>
            <w:r w:rsidR="008F0887">
              <w:rPr>
                <w:rFonts w:hint="eastAsia"/>
              </w:rPr>
              <w:t>端手机</w:t>
            </w:r>
            <w:r w:rsidR="008F0887">
              <w:rPr>
                <w:rFonts w:hint="eastAsia"/>
              </w:rPr>
              <w:t>APP</w:t>
            </w:r>
            <w:r w:rsidR="008F0887">
              <w:rPr>
                <w:rFonts w:hint="eastAsia"/>
              </w:rPr>
              <w:t>的封装运用原生</w:t>
            </w:r>
            <w:r w:rsidR="008F0887">
              <w:rPr>
                <w:rFonts w:hint="eastAsia"/>
              </w:rPr>
              <w:t>app</w:t>
            </w:r>
            <w:r w:rsidR="008F0887">
              <w:rPr>
                <w:rFonts w:hint="eastAsia"/>
              </w:rPr>
              <w:t>或</w:t>
            </w:r>
            <w:r w:rsidR="008F0887">
              <w:rPr>
                <w:rFonts w:hint="eastAsia"/>
              </w:rPr>
              <w:t>Uniapp+Webview</w:t>
            </w:r>
            <w:r w:rsidR="008F0887">
              <w:rPr>
                <w:rFonts w:hint="eastAsia"/>
              </w:rPr>
              <w:t>技术，同时探索</w:t>
            </w:r>
            <w:r w:rsidR="008F0887">
              <w:rPr>
                <w:rFonts w:hint="eastAsia"/>
              </w:rPr>
              <w:t>PWA</w:t>
            </w:r>
            <w:r w:rsidR="008F0887">
              <w:rPr>
                <w:rFonts w:hint="eastAsia"/>
              </w:rPr>
              <w:t>技术实现渐进式网页应用开发，支持用户添加至桌面获得类似原生</w:t>
            </w:r>
            <w:r w:rsidR="008F0887">
              <w:rPr>
                <w:rFonts w:hint="eastAsia"/>
              </w:rPr>
              <w:t>App</w:t>
            </w:r>
            <w:r w:rsidR="008F0887">
              <w:rPr>
                <w:rFonts w:hint="eastAsia"/>
              </w:rPr>
              <w:t>使用体验，并对比不同跨段方案开发效率与运行性能，此为跨段覆盖延伸</w:t>
            </w:r>
            <w:r w:rsidR="008F0887">
              <w:rPr>
                <w:rFonts w:hint="eastAsia"/>
              </w:rPr>
              <w:t>.</w:t>
            </w:r>
            <w:r w:rsidR="008F0887">
              <w:rPr>
                <w:rFonts w:hint="eastAsia"/>
              </w:rPr>
              <w:t>运用</w:t>
            </w:r>
            <w:r w:rsidR="008F0887">
              <w:rPr>
                <w:rFonts w:hint="eastAsia"/>
              </w:rPr>
              <w:t>Docker</w:t>
            </w:r>
            <w:r w:rsidR="008F0887">
              <w:rPr>
                <w:rFonts w:hint="eastAsia"/>
              </w:rPr>
              <w:t>容器化技术对系统进行打包部署，确保开发、测试和生产环境的一致性，简化部署流程，提升运维效率</w:t>
            </w:r>
            <w:r w:rsidR="004A3C1B">
              <w:rPr>
                <w:rFonts w:hint="eastAsia"/>
              </w:rPr>
              <w:t>。</w:t>
            </w:r>
          </w:p>
          <w:p w14:paraId="489FCB1F" w14:textId="77777777" w:rsidR="00AE4612" w:rsidRDefault="00AE4612">
            <w:pPr>
              <w:jc w:val="left"/>
            </w:pPr>
          </w:p>
          <w:p w14:paraId="35403F27" w14:textId="77777777" w:rsidR="00AE4612" w:rsidRDefault="00F00453">
            <w:pPr>
              <w:jc w:val="left"/>
              <w:rPr>
                <w:rFonts w:ascii="SimHei" w:eastAsia="SimHei" w:hAnsi="SimHei" w:hint="eastAsia"/>
              </w:rPr>
            </w:pPr>
            <w:r>
              <w:rPr>
                <w:rFonts w:ascii="SimHei" w:eastAsia="SimHei" w:hAnsi="SimHei" w:hint="eastAsia"/>
              </w:rPr>
              <w:t>本论文研究的目的及意义：</w:t>
            </w:r>
          </w:p>
          <w:p w14:paraId="3434B93F" w14:textId="3F2F4EA8" w:rsidR="00FE3D1E" w:rsidRDefault="00FE3D1E" w:rsidP="00C20A46">
            <w:pPr>
              <w:jc w:val="left"/>
            </w:pPr>
            <w:r>
              <w:rPr>
                <w:rFonts w:hint="eastAsia"/>
              </w:rPr>
              <w:t>在互联网内容创作普及态势下，个人博客，作为个性化表达及知识分享的关键平台，其需求是呈继续增长趋势</w:t>
            </w:r>
            <w:r w:rsidR="00C91FE9">
              <w:rPr>
                <w:rFonts w:hint="eastAsia"/>
              </w:rPr>
              <w:t>。根据“百度指数”所呈现，近些年来，与“个人博客”相关搜素的频次维持着中水平，在教育培训、软件应用以及休闲爱好等众多领域有着广泛应用。然而，现存博客系统仍无法满足一些特定需求。公共平台所搭建的博客，在个性化方面存在欠佳，功能也受到限制。传统自建博客，大多采用单一技术栈，可能遇到面临性能瓶颈、互动性欠佳以及部署繁杂等问题。部分系统，缺少多端访问支持，难以契合用户移动化访问的需求。现有博客系统，在智能推荐、实时互动这类本是增强用户体验的功能方面，覆盖程度不足，无法充分顺应内容创作与社交互动相互融合的发张趋势。</w:t>
            </w:r>
          </w:p>
          <w:p w14:paraId="567A55BF" w14:textId="77012436" w:rsidR="00C91FE9" w:rsidRDefault="00C91FE9" w:rsidP="00C20A46">
            <w:pPr>
              <w:jc w:val="left"/>
            </w:pPr>
            <w:r>
              <w:rPr>
                <w:rFonts w:hint="eastAsia"/>
              </w:rPr>
              <w:t>针对上述问题，构建一套全栈博客解决方案，此为研究核心目的。该方案技术架构具备先进性，</w:t>
            </w:r>
            <w:r w:rsidR="007E3E32">
              <w:rPr>
                <w:rFonts w:hint="eastAsia"/>
              </w:rPr>
              <w:t>功能完善且体验优良。主流技术</w:t>
            </w:r>
            <w:r w:rsidR="007E3E32">
              <w:rPr>
                <w:rFonts w:hint="eastAsia"/>
              </w:rPr>
              <w:t>Spring Boot</w:t>
            </w:r>
            <w:r w:rsidR="007E3E32">
              <w:rPr>
                <w:rFonts w:hint="eastAsia"/>
              </w:rPr>
              <w:t>、</w:t>
            </w:r>
            <w:r w:rsidR="007E3E32">
              <w:rPr>
                <w:rFonts w:hint="eastAsia"/>
              </w:rPr>
              <w:t>Vue.js</w:t>
            </w:r>
            <w:r w:rsidR="007E3E32">
              <w:rPr>
                <w:rFonts w:hint="eastAsia"/>
              </w:rPr>
              <w:t>被整合，以解决传统系统存在的性能低下，兼容性差的问题。系统互动性以及个性化服务能力的提升，借助</w:t>
            </w:r>
            <w:r w:rsidR="007E3E32">
              <w:rPr>
                <w:rFonts w:hint="eastAsia"/>
              </w:rPr>
              <w:t>WebSocket</w:t>
            </w:r>
            <w:r w:rsidR="007E3E32">
              <w:rPr>
                <w:rFonts w:hint="eastAsia"/>
              </w:rPr>
              <w:t>与智能推荐算法等技术达成。容器化部署与跨端开发的运用，降低系统搭建门槛，同时扩大使用场景覆盖的范围，从而给用户提供了一站式服务，覆盖内容创作，管理，展示与互动的方面。</w:t>
            </w:r>
          </w:p>
          <w:p w14:paraId="37B2FDDC" w14:textId="2FC127FF" w:rsidR="007E3E32" w:rsidRDefault="007E3E32" w:rsidP="00C20A46">
            <w:pPr>
              <w:jc w:val="left"/>
              <w:rPr>
                <w:rFonts w:hint="eastAsia"/>
              </w:rPr>
            </w:pPr>
            <w:r>
              <w:rPr>
                <w:rFonts w:hint="eastAsia"/>
              </w:rPr>
              <w:t>本研究目的在三：一、针对用户，系统可以个性化创作及高效管理需求。</w:t>
            </w:r>
            <w:r>
              <w:rPr>
                <w:rFonts w:hint="eastAsia"/>
              </w:rPr>
              <w:t>Markdown</w:t>
            </w:r>
            <w:r>
              <w:rPr>
                <w:rFonts w:hint="eastAsia"/>
              </w:rPr>
              <w:t>编辑器、分类标签管理等功能与专业内容创作适配，实时评论、智能推荐等功能提升互动体验，多端访问支持适配不同使用场景，化解现有博客系统功能单一，体验欠佳问题。二、技术实践，该项目融合了</w:t>
            </w:r>
            <w:r>
              <w:rPr>
                <w:rFonts w:hint="eastAsia"/>
              </w:rPr>
              <w:t>SpringBoot</w:t>
            </w:r>
            <w:r>
              <w:rPr>
                <w:rFonts w:hint="eastAsia"/>
              </w:rPr>
              <w:t>、</w:t>
            </w:r>
            <w:r>
              <w:rPr>
                <w:rFonts w:hint="eastAsia"/>
              </w:rPr>
              <w:t>Elasticsearch</w:t>
            </w:r>
            <w:r>
              <w:rPr>
                <w:rFonts w:hint="eastAsia"/>
              </w:rPr>
              <w:t>、</w:t>
            </w:r>
            <w:r>
              <w:rPr>
                <w:rFonts w:hint="eastAsia"/>
              </w:rPr>
              <w:t>Docker</w:t>
            </w:r>
            <w:r>
              <w:rPr>
                <w:rFonts w:hint="eastAsia"/>
              </w:rPr>
              <w:t>等多种主流技术，实现权限管理、缓存优化、智能推荐等功能，特别是跨端方案的对比探究与</w:t>
            </w:r>
            <w:r>
              <w:rPr>
                <w:rFonts w:hint="eastAsia"/>
              </w:rPr>
              <w:t>WebSocket</w:t>
            </w:r>
            <w:r>
              <w:rPr>
                <w:rFonts w:hint="eastAsia"/>
              </w:rPr>
              <w:t>、协同过滤算法的运用，为全栈博客系统开发提供了可参考技术方案，达成理论可行，等待实践</w:t>
            </w:r>
            <w:r w:rsidR="00B2397E">
              <w:rPr>
                <w:rFonts w:hint="eastAsia"/>
              </w:rPr>
              <w:t>的状态。三、行业发展，系统借由容器化部署降低博客搭建技术门槛同时为中小内容创作者提供低成本，高性能解决的路线，助理个性化内容创作的发展，为网络内容生态丰富添砖。而且对系统的性能优化以及体验升级策略，同样为同类</w:t>
            </w:r>
            <w:r w:rsidR="00B2397E">
              <w:rPr>
                <w:rFonts w:hint="eastAsia"/>
              </w:rPr>
              <w:t>Web</w:t>
            </w:r>
            <w:r w:rsidR="00B2397E">
              <w:rPr>
                <w:rFonts w:hint="eastAsia"/>
              </w:rPr>
              <w:t>应用开发提供借鉴，具备一定的实践推广价值。</w:t>
            </w:r>
          </w:p>
          <w:p w14:paraId="6B2F5320" w14:textId="77777777" w:rsidR="007E3E32" w:rsidRPr="00B2397E" w:rsidRDefault="007E3E32" w:rsidP="00C20A46">
            <w:pPr>
              <w:jc w:val="left"/>
              <w:rPr>
                <w:rFonts w:hint="eastAsia"/>
              </w:rPr>
            </w:pPr>
          </w:p>
          <w:p w14:paraId="39C5750B" w14:textId="77777777" w:rsidR="00AE4612" w:rsidRDefault="00AE4612" w:rsidP="008622AD">
            <w:pPr>
              <w:jc w:val="left"/>
            </w:pPr>
          </w:p>
        </w:tc>
      </w:tr>
      <w:tr w:rsidR="00AE4612" w14:paraId="157A4917" w14:textId="77777777">
        <w:trPr>
          <w:trHeight w:val="557"/>
          <w:jc w:val="center"/>
        </w:trPr>
        <w:tc>
          <w:tcPr>
            <w:tcW w:w="10065" w:type="dxa"/>
            <w:gridSpan w:val="8"/>
          </w:tcPr>
          <w:p w14:paraId="00FD6E3A" w14:textId="77777777" w:rsidR="00AE4612" w:rsidRDefault="00F00453">
            <w:r>
              <w:rPr>
                <w:rFonts w:hint="eastAsia"/>
              </w:rPr>
              <w:lastRenderedPageBreak/>
              <w:t>二、进度及预期结果</w:t>
            </w:r>
          </w:p>
        </w:tc>
      </w:tr>
      <w:tr w:rsidR="00AE4612" w14:paraId="31FB0859" w14:textId="77777777">
        <w:trPr>
          <w:trHeight w:val="597"/>
          <w:jc w:val="center"/>
        </w:trPr>
        <w:tc>
          <w:tcPr>
            <w:tcW w:w="2014" w:type="dxa"/>
            <w:gridSpan w:val="2"/>
          </w:tcPr>
          <w:p w14:paraId="0F52BCAB" w14:textId="77777777" w:rsidR="00AE4612" w:rsidRDefault="00F00453">
            <w:pPr>
              <w:jc w:val="center"/>
            </w:pPr>
            <w:r>
              <w:rPr>
                <w:rFonts w:hint="eastAsia"/>
              </w:rPr>
              <w:lastRenderedPageBreak/>
              <w:t>起止日期</w:t>
            </w:r>
          </w:p>
        </w:tc>
        <w:tc>
          <w:tcPr>
            <w:tcW w:w="3259" w:type="dxa"/>
            <w:gridSpan w:val="3"/>
            <w:vAlign w:val="center"/>
          </w:tcPr>
          <w:p w14:paraId="741CABC5" w14:textId="77777777" w:rsidR="00AE4612" w:rsidRDefault="00F00453">
            <w:pPr>
              <w:jc w:val="center"/>
            </w:pPr>
            <w:r>
              <w:rPr>
                <w:rFonts w:hint="eastAsia"/>
              </w:rPr>
              <w:t>主要内容</w:t>
            </w:r>
          </w:p>
        </w:tc>
        <w:tc>
          <w:tcPr>
            <w:tcW w:w="4792" w:type="dxa"/>
            <w:gridSpan w:val="3"/>
          </w:tcPr>
          <w:p w14:paraId="0AF69D3E" w14:textId="77777777" w:rsidR="00AE4612" w:rsidRDefault="00F00453">
            <w:pPr>
              <w:jc w:val="center"/>
            </w:pPr>
            <w:r>
              <w:rPr>
                <w:rFonts w:hint="eastAsia"/>
              </w:rPr>
              <w:t>预期成果</w:t>
            </w:r>
          </w:p>
        </w:tc>
      </w:tr>
      <w:tr w:rsidR="00AE4612" w14:paraId="3AEDF79A" w14:textId="77777777">
        <w:trPr>
          <w:trHeight w:val="1742"/>
          <w:jc w:val="center"/>
        </w:trPr>
        <w:tc>
          <w:tcPr>
            <w:tcW w:w="10065" w:type="dxa"/>
            <w:gridSpan w:val="8"/>
          </w:tcPr>
          <w:p w14:paraId="067C1A59" w14:textId="77777777" w:rsidR="00AE4612" w:rsidRPr="00F00453" w:rsidRDefault="00F00453">
            <w:pPr>
              <w:jc w:val="center"/>
            </w:pPr>
            <w:r w:rsidRPr="00F00453">
              <w:t>202</w:t>
            </w:r>
            <w:r w:rsidR="00F41FBD" w:rsidRPr="00F00453">
              <w:t>5</w:t>
            </w:r>
            <w:r w:rsidRPr="00F00453">
              <w:t>年</w:t>
            </w:r>
            <w:r w:rsidRPr="00F00453">
              <w:t>9</w:t>
            </w:r>
            <w:r w:rsidRPr="00F00453">
              <w:t>月</w:t>
            </w:r>
            <w:r w:rsidRPr="00F00453">
              <w:t>20</w:t>
            </w:r>
            <w:r w:rsidRPr="00F00453">
              <w:t>日</w:t>
            </w:r>
            <w:r w:rsidRPr="00F00453">
              <w:t>-202</w:t>
            </w:r>
            <w:r w:rsidR="00F41FBD" w:rsidRPr="00F00453">
              <w:t>5</w:t>
            </w:r>
            <w:r w:rsidRPr="00F00453">
              <w:t>年</w:t>
            </w:r>
            <w:r w:rsidRPr="00F00453">
              <w:t>10</w:t>
            </w:r>
            <w:r w:rsidRPr="00F00453">
              <w:t>月</w:t>
            </w:r>
            <w:r w:rsidRPr="00F00453">
              <w:t>10</w:t>
            </w:r>
            <w:r w:rsidRPr="00F00453">
              <w:t>日</w:t>
            </w:r>
            <w:r w:rsidRPr="00F00453">
              <w:t xml:space="preserve"> </w:t>
            </w:r>
            <w:r w:rsidRPr="00F00453">
              <w:t>确定论文方向，完成任务书。</w:t>
            </w:r>
          </w:p>
          <w:p w14:paraId="620B7DE7" w14:textId="77777777" w:rsidR="00AE4612" w:rsidRPr="00F00453" w:rsidRDefault="00F00453">
            <w:pPr>
              <w:jc w:val="center"/>
            </w:pPr>
            <w:r w:rsidRPr="00F00453">
              <w:t>202</w:t>
            </w:r>
            <w:r w:rsidR="00F41FBD" w:rsidRPr="00F00453">
              <w:t>5</w:t>
            </w:r>
            <w:r w:rsidRPr="00F00453">
              <w:t>年</w:t>
            </w:r>
            <w:r w:rsidRPr="00F00453">
              <w:t>10</w:t>
            </w:r>
            <w:r w:rsidRPr="00F00453">
              <w:t>月</w:t>
            </w:r>
            <w:r w:rsidRPr="00F00453">
              <w:t>10</w:t>
            </w:r>
            <w:r w:rsidRPr="00F00453">
              <w:t>日</w:t>
            </w:r>
            <w:r w:rsidRPr="00F00453">
              <w:t>-1</w:t>
            </w:r>
            <w:r w:rsidR="00823A05" w:rsidRPr="00F00453">
              <w:t>0</w:t>
            </w:r>
            <w:r w:rsidRPr="00F00453">
              <w:t>月</w:t>
            </w:r>
            <w:r w:rsidR="00823A05" w:rsidRPr="00F00453">
              <w:t>31</w:t>
            </w:r>
            <w:r w:rsidRPr="00F00453">
              <w:t>日</w:t>
            </w:r>
            <w:r w:rsidRPr="00F00453">
              <w:t xml:space="preserve"> </w:t>
            </w:r>
            <w:r w:rsidRPr="00F00453">
              <w:t>阅读文献，撰写综述。确定研究内容和技术路线，完成开题报告。</w:t>
            </w:r>
          </w:p>
          <w:p w14:paraId="6DEA023F" w14:textId="77777777" w:rsidR="00AE4612" w:rsidRPr="00F00453" w:rsidRDefault="00F00453">
            <w:pPr>
              <w:jc w:val="center"/>
            </w:pPr>
            <w:r w:rsidRPr="00F00453">
              <w:t>202</w:t>
            </w:r>
            <w:r w:rsidR="00F41FBD" w:rsidRPr="00F00453">
              <w:t>5</w:t>
            </w:r>
            <w:r w:rsidRPr="00F00453">
              <w:t>年</w:t>
            </w:r>
            <w:r w:rsidRPr="00F00453">
              <w:t>11</w:t>
            </w:r>
            <w:r w:rsidRPr="00F00453">
              <w:t>月</w:t>
            </w:r>
            <w:r w:rsidR="00823A05" w:rsidRPr="00F00453">
              <w:t>1</w:t>
            </w:r>
            <w:r w:rsidRPr="00F00453">
              <w:t>日</w:t>
            </w:r>
            <w:r w:rsidRPr="00F00453">
              <w:t>-202</w:t>
            </w:r>
            <w:r w:rsidR="00F41FBD" w:rsidRPr="00F00453">
              <w:t>5</w:t>
            </w:r>
            <w:r w:rsidRPr="00F00453">
              <w:t>年</w:t>
            </w:r>
            <w:r w:rsidRPr="00F00453">
              <w:t>11</w:t>
            </w:r>
            <w:r w:rsidRPr="00F00453">
              <w:t>月</w:t>
            </w:r>
            <w:r w:rsidRPr="00F00453">
              <w:t>31</w:t>
            </w:r>
            <w:r w:rsidRPr="00F00453">
              <w:t>日</w:t>
            </w:r>
            <w:r w:rsidRPr="00F00453">
              <w:t xml:space="preserve"> </w:t>
            </w:r>
            <w:r w:rsidRPr="00F00453">
              <w:t>学习相关技术。</w:t>
            </w:r>
            <w:r w:rsidRPr="00F00453">
              <w:t xml:space="preserve">         </w:t>
            </w:r>
            <w:r w:rsidRPr="00F00453">
              <w:t>完成核心算法及模块的设计。</w:t>
            </w:r>
          </w:p>
          <w:p w14:paraId="45652A57" w14:textId="77777777" w:rsidR="00AE4612" w:rsidRPr="00F00453" w:rsidRDefault="00F00453">
            <w:pPr>
              <w:jc w:val="center"/>
            </w:pPr>
            <w:r w:rsidRPr="00F00453">
              <w:t>202</w:t>
            </w:r>
            <w:r w:rsidR="00F41FBD" w:rsidRPr="00F00453">
              <w:t>5</w:t>
            </w:r>
            <w:r w:rsidRPr="00F00453">
              <w:t>年</w:t>
            </w:r>
            <w:r w:rsidRPr="00F00453">
              <w:t>12</w:t>
            </w:r>
            <w:r w:rsidRPr="00F00453">
              <w:t>月</w:t>
            </w:r>
            <w:r w:rsidRPr="00F00453">
              <w:t>1</w:t>
            </w:r>
            <w:r w:rsidRPr="00F00453">
              <w:t>日</w:t>
            </w:r>
            <w:r w:rsidRPr="00F00453">
              <w:t>-202</w:t>
            </w:r>
            <w:r w:rsidR="00F41FBD" w:rsidRPr="00F00453">
              <w:t>6</w:t>
            </w:r>
            <w:r w:rsidRPr="00F00453">
              <w:t>年</w:t>
            </w:r>
            <w:r w:rsidRPr="00F00453">
              <w:t>1</w:t>
            </w:r>
            <w:r w:rsidRPr="00F00453">
              <w:t>月</w:t>
            </w:r>
            <w:r w:rsidR="00823A05" w:rsidRPr="00F00453">
              <w:t>9</w:t>
            </w:r>
            <w:r w:rsidRPr="00F00453">
              <w:t>日</w:t>
            </w:r>
            <w:r w:rsidRPr="00F00453">
              <w:t xml:space="preserve"> </w:t>
            </w:r>
            <w:r w:rsidRPr="00F00453">
              <w:t>系统设计与实现，撰写论文初稿。</w:t>
            </w:r>
            <w:r w:rsidRPr="00F00453">
              <w:t xml:space="preserve"> </w:t>
            </w:r>
            <w:r w:rsidRPr="00F00453">
              <w:t>完成论文初稿。</w:t>
            </w:r>
          </w:p>
          <w:p w14:paraId="55162465" w14:textId="77777777" w:rsidR="00AE4612" w:rsidRPr="00F00453" w:rsidRDefault="00F00453">
            <w:pPr>
              <w:jc w:val="center"/>
            </w:pPr>
            <w:r w:rsidRPr="00F00453">
              <w:t>202</w:t>
            </w:r>
            <w:r w:rsidR="00F41FBD" w:rsidRPr="00F00453">
              <w:t>6</w:t>
            </w:r>
            <w:r w:rsidRPr="00F00453">
              <w:t>年</w:t>
            </w:r>
            <w:r w:rsidRPr="00F00453">
              <w:t>1</w:t>
            </w:r>
            <w:r w:rsidRPr="00F00453">
              <w:t>月</w:t>
            </w:r>
            <w:r w:rsidRPr="00F00453">
              <w:t>1</w:t>
            </w:r>
            <w:r w:rsidR="00823A05" w:rsidRPr="00F00453">
              <w:t>0</w:t>
            </w:r>
            <w:r w:rsidRPr="00F00453">
              <w:t>日</w:t>
            </w:r>
            <w:r w:rsidRPr="00F00453">
              <w:t>-202</w:t>
            </w:r>
            <w:r w:rsidR="00F41FBD" w:rsidRPr="00F00453">
              <w:t>6</w:t>
            </w:r>
            <w:r w:rsidRPr="00F00453">
              <w:t>年</w:t>
            </w:r>
            <w:r w:rsidRPr="00F00453">
              <w:t>2</w:t>
            </w:r>
            <w:r w:rsidRPr="00F00453">
              <w:t>月</w:t>
            </w:r>
            <w:r w:rsidRPr="00F00453">
              <w:t>2</w:t>
            </w:r>
            <w:r w:rsidR="00823A05" w:rsidRPr="00F00453">
              <w:t>7</w:t>
            </w:r>
            <w:r w:rsidRPr="00F00453">
              <w:t>日</w:t>
            </w:r>
            <w:r w:rsidRPr="00F00453">
              <w:t xml:space="preserve"> </w:t>
            </w:r>
            <w:r w:rsidRPr="00F00453">
              <w:t>测试和完善系统，修改论文。</w:t>
            </w:r>
            <w:r w:rsidRPr="00F00453">
              <w:t xml:space="preserve">  </w:t>
            </w:r>
            <w:r w:rsidRPr="00F00453">
              <w:t>完成中期检查，完成论文修改稿。</w:t>
            </w:r>
          </w:p>
          <w:p w14:paraId="4D7F19E5" w14:textId="77777777" w:rsidR="00AE4612" w:rsidRPr="00F00453" w:rsidRDefault="00F00453">
            <w:pPr>
              <w:jc w:val="center"/>
            </w:pPr>
            <w:r w:rsidRPr="00F00453">
              <w:t>202</w:t>
            </w:r>
            <w:r w:rsidR="00F41FBD" w:rsidRPr="00F00453">
              <w:t>6</w:t>
            </w:r>
            <w:r w:rsidRPr="00F00453">
              <w:t>年</w:t>
            </w:r>
            <w:r w:rsidRPr="00F00453">
              <w:t>3</w:t>
            </w:r>
            <w:r w:rsidRPr="00F00453">
              <w:t>月</w:t>
            </w:r>
            <w:r w:rsidRPr="00F00453">
              <w:t>1</w:t>
            </w:r>
            <w:r w:rsidRPr="00F00453">
              <w:t>日</w:t>
            </w:r>
            <w:r w:rsidRPr="00F00453">
              <w:t>-202</w:t>
            </w:r>
            <w:r w:rsidR="00F41FBD" w:rsidRPr="00F00453">
              <w:t>6</w:t>
            </w:r>
            <w:r w:rsidRPr="00F00453">
              <w:t>年</w:t>
            </w:r>
            <w:r w:rsidRPr="00F00453">
              <w:t>3</w:t>
            </w:r>
            <w:r w:rsidRPr="00F00453">
              <w:t>月</w:t>
            </w:r>
            <w:r w:rsidRPr="00F00453">
              <w:t>2</w:t>
            </w:r>
            <w:r w:rsidR="00823A05" w:rsidRPr="00F00453">
              <w:t>0</w:t>
            </w:r>
            <w:r w:rsidRPr="00F00453">
              <w:t>日</w:t>
            </w:r>
            <w:r w:rsidRPr="00F00453">
              <w:t xml:space="preserve">  </w:t>
            </w:r>
            <w:r w:rsidRPr="00F00453">
              <w:t>根据中期检查继续完善论文。</w:t>
            </w:r>
            <w:r w:rsidRPr="00F00453">
              <w:t xml:space="preserve">  </w:t>
            </w:r>
            <w:r w:rsidRPr="00F00453">
              <w:t>论文定稿。</w:t>
            </w:r>
          </w:p>
          <w:p w14:paraId="201152EA" w14:textId="77777777" w:rsidR="00AE4612" w:rsidRPr="00F00453" w:rsidRDefault="00F00453">
            <w:pPr>
              <w:jc w:val="center"/>
            </w:pPr>
            <w:r w:rsidRPr="00F00453">
              <w:t>202</w:t>
            </w:r>
            <w:r w:rsidR="00F41FBD" w:rsidRPr="00F00453">
              <w:t>6</w:t>
            </w:r>
            <w:r w:rsidRPr="00F00453">
              <w:t>年</w:t>
            </w:r>
            <w:r w:rsidRPr="00F00453">
              <w:t>3</w:t>
            </w:r>
            <w:r w:rsidRPr="00F00453">
              <w:t>月</w:t>
            </w:r>
            <w:r w:rsidRPr="00F00453">
              <w:t>2</w:t>
            </w:r>
            <w:r w:rsidR="00823A05" w:rsidRPr="00F00453">
              <w:t>1</w:t>
            </w:r>
            <w:r w:rsidRPr="00F00453">
              <w:t>日</w:t>
            </w:r>
            <w:r w:rsidRPr="00F00453">
              <w:t>-202</w:t>
            </w:r>
            <w:r w:rsidR="00F41FBD" w:rsidRPr="00F00453">
              <w:t>6</w:t>
            </w:r>
            <w:r w:rsidRPr="00F00453">
              <w:t>年</w:t>
            </w:r>
            <w:r w:rsidRPr="00F00453">
              <w:t>4</w:t>
            </w:r>
            <w:r w:rsidRPr="00F00453">
              <w:t>月</w:t>
            </w:r>
            <w:r w:rsidR="00823A05" w:rsidRPr="00F00453">
              <w:t>3</w:t>
            </w:r>
            <w:r w:rsidRPr="00F00453">
              <w:t>日</w:t>
            </w:r>
            <w:r w:rsidRPr="00F00453">
              <w:t xml:space="preserve">  </w:t>
            </w:r>
            <w:r w:rsidR="00823A05" w:rsidRPr="00F00453">
              <w:t>完善论文，论文</w:t>
            </w:r>
            <w:r w:rsidRPr="00F00453">
              <w:t>查重。</w:t>
            </w:r>
            <w:r w:rsidRPr="00F00453">
              <w:t xml:space="preserve">        </w:t>
            </w:r>
            <w:r w:rsidRPr="00F00453">
              <w:t>完成论文定稿的相似性检测。</w:t>
            </w:r>
          </w:p>
          <w:p w14:paraId="53A6A3FD" w14:textId="77777777" w:rsidR="00823A05" w:rsidRDefault="00F00453" w:rsidP="00BA515F">
            <w:pPr>
              <w:jc w:val="center"/>
            </w:pPr>
            <w:r w:rsidRPr="00F00453">
              <w:t>202</w:t>
            </w:r>
            <w:r w:rsidR="00F41FBD" w:rsidRPr="00F00453">
              <w:t>6</w:t>
            </w:r>
            <w:r w:rsidRPr="00F00453">
              <w:t>年</w:t>
            </w:r>
            <w:r w:rsidRPr="00F00453">
              <w:t>4</w:t>
            </w:r>
            <w:r w:rsidRPr="00F00453">
              <w:t>月</w:t>
            </w:r>
            <w:r w:rsidR="00BA515F" w:rsidRPr="00F00453">
              <w:t>4</w:t>
            </w:r>
            <w:r w:rsidRPr="00F00453">
              <w:t>日</w:t>
            </w:r>
            <w:r w:rsidRPr="00F00453">
              <w:t>-202</w:t>
            </w:r>
            <w:r w:rsidR="00F41FBD" w:rsidRPr="00F00453">
              <w:t>6</w:t>
            </w:r>
            <w:r w:rsidRPr="00F00453">
              <w:t>年</w:t>
            </w:r>
            <w:r w:rsidRPr="00F00453">
              <w:t>5</w:t>
            </w:r>
            <w:r w:rsidRPr="00F00453">
              <w:t>月</w:t>
            </w:r>
            <w:r w:rsidR="00823A05" w:rsidRPr="00F00453">
              <w:t>7</w:t>
            </w:r>
            <w:r w:rsidRPr="00F00453">
              <w:t>日</w:t>
            </w:r>
            <w:r w:rsidRPr="00F00453">
              <w:t xml:space="preserve">  </w:t>
            </w:r>
            <w:r w:rsidRPr="00F00453">
              <w:t>完善论文格式，准备答辩。</w:t>
            </w:r>
            <w:r w:rsidRPr="00F00453">
              <w:t xml:space="preserve">    </w:t>
            </w:r>
            <w:r w:rsidRPr="00F00453">
              <w:t>提交答辩前定稿，完成毕业答辩。</w:t>
            </w:r>
          </w:p>
        </w:tc>
      </w:tr>
      <w:tr w:rsidR="00AE4612" w14:paraId="6F44A075" w14:textId="77777777">
        <w:trPr>
          <w:trHeight w:val="965"/>
          <w:jc w:val="center"/>
        </w:trPr>
        <w:tc>
          <w:tcPr>
            <w:tcW w:w="2014" w:type="dxa"/>
            <w:gridSpan w:val="2"/>
            <w:vAlign w:val="center"/>
          </w:tcPr>
          <w:p w14:paraId="5640AEDA" w14:textId="77777777" w:rsidR="00AE4612" w:rsidRDefault="00F00453">
            <w:pPr>
              <w:jc w:val="center"/>
            </w:pPr>
            <w:r>
              <w:rPr>
                <w:rFonts w:hint="eastAsia"/>
              </w:rPr>
              <w:t>完成论文的</w:t>
            </w:r>
          </w:p>
          <w:p w14:paraId="0A80CE38" w14:textId="77777777" w:rsidR="00AE4612" w:rsidRDefault="00F00453">
            <w:pPr>
              <w:jc w:val="center"/>
            </w:pPr>
            <w:r>
              <w:rPr>
                <w:rFonts w:hint="eastAsia"/>
              </w:rPr>
              <w:t>现有条件</w:t>
            </w:r>
          </w:p>
        </w:tc>
        <w:tc>
          <w:tcPr>
            <w:tcW w:w="8051" w:type="dxa"/>
            <w:gridSpan w:val="6"/>
          </w:tcPr>
          <w:p w14:paraId="0A73F8D6" w14:textId="77777777" w:rsidR="00AE4612" w:rsidRDefault="00F00453">
            <w:pPr>
              <w:jc w:val="center"/>
            </w:pPr>
            <w:r>
              <w:t>1</w:t>
            </w:r>
            <w:r>
              <w:t>、指导老师在理论研究，项目实践及论文撰写等方面指导。</w:t>
            </w:r>
          </w:p>
          <w:p w14:paraId="1E1DEFF4" w14:textId="77777777" w:rsidR="00AE4612" w:rsidRDefault="00F00453">
            <w:pPr>
              <w:jc w:val="center"/>
            </w:pPr>
            <w:r>
              <w:t>2</w:t>
            </w:r>
            <w:r>
              <w:t>、有扎实的专业基础和较强的学习能力。</w:t>
            </w:r>
          </w:p>
          <w:p w14:paraId="7D8B1EAE" w14:textId="77777777" w:rsidR="00AE4612" w:rsidRDefault="00F00453">
            <w:pPr>
              <w:jc w:val="center"/>
            </w:pPr>
            <w:r>
              <w:t>3</w:t>
            </w:r>
            <w:r>
              <w:t>、可在图书馆借到相关的参考书籍。</w:t>
            </w:r>
          </w:p>
          <w:p w14:paraId="34A1D413" w14:textId="77777777" w:rsidR="00AE4612" w:rsidRDefault="00F00453">
            <w:pPr>
              <w:jc w:val="center"/>
            </w:pPr>
            <w:r>
              <w:t>4</w:t>
            </w:r>
            <w:r>
              <w:t>、通过图书馆的数字资源库查阅文献作为研究资料。</w:t>
            </w:r>
          </w:p>
          <w:p w14:paraId="5D24FE82" w14:textId="623E2124" w:rsidR="008622AD" w:rsidRDefault="008622AD">
            <w:pPr>
              <w:jc w:val="center"/>
              <w:rPr>
                <w:rFonts w:hint="eastAsia"/>
              </w:rPr>
            </w:pPr>
            <w:r>
              <w:rPr>
                <w:rFonts w:hint="eastAsia"/>
              </w:rPr>
              <w:t>5</w:t>
            </w:r>
            <w:r>
              <w:rPr>
                <w:rFonts w:hint="eastAsia"/>
              </w:rPr>
              <w:t>、网络上丰富的资源参考，各平台提供的免费付费资源</w:t>
            </w:r>
          </w:p>
        </w:tc>
      </w:tr>
      <w:tr w:rsidR="00AE4612" w14:paraId="15204D14" w14:textId="77777777">
        <w:trPr>
          <w:trHeight w:val="1151"/>
          <w:jc w:val="center"/>
        </w:trPr>
        <w:tc>
          <w:tcPr>
            <w:tcW w:w="2014" w:type="dxa"/>
            <w:gridSpan w:val="2"/>
            <w:vAlign w:val="center"/>
          </w:tcPr>
          <w:p w14:paraId="36CCA389" w14:textId="77777777" w:rsidR="00AE4612" w:rsidRDefault="00F00453">
            <w:pPr>
              <w:jc w:val="center"/>
            </w:pPr>
            <w:r>
              <w:rPr>
                <w:rFonts w:hint="eastAsia"/>
              </w:rPr>
              <w:t>指导教师意见</w:t>
            </w:r>
          </w:p>
        </w:tc>
        <w:tc>
          <w:tcPr>
            <w:tcW w:w="8051" w:type="dxa"/>
            <w:gridSpan w:val="6"/>
          </w:tcPr>
          <w:p w14:paraId="63AAA27F" w14:textId="77777777" w:rsidR="00AE4612" w:rsidRDefault="00F00453">
            <w:pPr>
              <w:jc w:val="center"/>
            </w:pPr>
            <w:r>
              <w:rPr>
                <w:rFonts w:hint="eastAsia"/>
              </w:rPr>
              <w:t>同意开题，继续完善。</w:t>
            </w:r>
          </w:p>
          <w:p w14:paraId="2428D946" w14:textId="77777777" w:rsidR="00AE4612" w:rsidRDefault="00AE4612">
            <w:pPr>
              <w:jc w:val="center"/>
            </w:pPr>
          </w:p>
          <w:p w14:paraId="4E2424ED" w14:textId="77777777" w:rsidR="00AE4612" w:rsidRDefault="00F00453">
            <w:pPr>
              <w:ind w:firstLineChars="1400" w:firstLine="2940"/>
            </w:pPr>
            <w:r>
              <w:rPr>
                <w:rFonts w:hint="eastAsia"/>
              </w:rPr>
              <w:t>指导教师签字：</w:t>
            </w:r>
            <w:r>
              <w:rPr>
                <w:rFonts w:hint="eastAsia"/>
              </w:rPr>
              <w:t xml:space="preserve"> </w:t>
            </w:r>
          </w:p>
          <w:p w14:paraId="5BA97169" w14:textId="77777777" w:rsidR="00AE4612" w:rsidRDefault="00F00453">
            <w:pPr>
              <w:jc w:val="center"/>
            </w:pPr>
            <w:r>
              <w:rPr>
                <w:rFonts w:hint="eastAsia"/>
              </w:rPr>
              <w:t xml:space="preserve">                        </w:t>
            </w:r>
            <w:r w:rsidR="00F41FBD">
              <w:t xml:space="preserve"> </w:t>
            </w:r>
            <w:r>
              <w:rPr>
                <w:rFonts w:hint="eastAsia"/>
              </w:rPr>
              <w:t>年</w:t>
            </w:r>
            <w:r w:rsidR="00F41FBD">
              <w:t xml:space="preserve">   </w:t>
            </w:r>
            <w:r>
              <w:rPr>
                <w:rFonts w:hint="eastAsia"/>
              </w:rPr>
              <w:t>月</w:t>
            </w:r>
            <w:r w:rsidR="00F41FBD">
              <w:t xml:space="preserve">   </w:t>
            </w:r>
            <w:r>
              <w:rPr>
                <w:rFonts w:hint="eastAsia"/>
              </w:rPr>
              <w:t>日</w:t>
            </w:r>
          </w:p>
          <w:p w14:paraId="0E70B6C5" w14:textId="77777777" w:rsidR="00AE4612" w:rsidRDefault="00AE4612">
            <w:pPr>
              <w:jc w:val="center"/>
            </w:pPr>
          </w:p>
        </w:tc>
      </w:tr>
    </w:tbl>
    <w:p w14:paraId="1339C3DF" w14:textId="77777777" w:rsidR="00AE4612" w:rsidRDefault="00F00453">
      <w:pPr>
        <w:jc w:val="center"/>
      </w:pPr>
      <w:r>
        <w:rPr>
          <w:rFonts w:hint="eastAsia"/>
        </w:rPr>
        <w:t xml:space="preserve"> </w:t>
      </w:r>
    </w:p>
    <w:sectPr w:rsidR="00AE46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A33702"/>
    <w:multiLevelType w:val="singleLevel"/>
    <w:tmpl w:val="DAA33702"/>
    <w:lvl w:ilvl="0">
      <w:start w:val="1"/>
      <w:numFmt w:val="chineseCounting"/>
      <w:suff w:val="nothing"/>
      <w:lvlText w:val="%1、"/>
      <w:lvlJc w:val="left"/>
      <w:rPr>
        <w:rFonts w:hint="eastAsia"/>
      </w:rPr>
    </w:lvl>
  </w:abstractNum>
  <w:num w:numId="1" w16cid:durableId="110919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A47AF3"/>
    <w:rsid w:val="00055613"/>
    <w:rsid w:val="00093DB4"/>
    <w:rsid w:val="000A44EF"/>
    <w:rsid w:val="000A5268"/>
    <w:rsid w:val="0018157B"/>
    <w:rsid w:val="00197395"/>
    <w:rsid w:val="001A2F12"/>
    <w:rsid w:val="00220F6E"/>
    <w:rsid w:val="002B40D7"/>
    <w:rsid w:val="002C3951"/>
    <w:rsid w:val="002D3A70"/>
    <w:rsid w:val="0030303C"/>
    <w:rsid w:val="00327958"/>
    <w:rsid w:val="00351FB4"/>
    <w:rsid w:val="0038676F"/>
    <w:rsid w:val="00496187"/>
    <w:rsid w:val="004A1230"/>
    <w:rsid w:val="004A3C1B"/>
    <w:rsid w:val="005003AB"/>
    <w:rsid w:val="00503D84"/>
    <w:rsid w:val="00622801"/>
    <w:rsid w:val="0065685D"/>
    <w:rsid w:val="006E787E"/>
    <w:rsid w:val="00780F5B"/>
    <w:rsid w:val="007B5676"/>
    <w:rsid w:val="007E3E32"/>
    <w:rsid w:val="007F6379"/>
    <w:rsid w:val="00823A05"/>
    <w:rsid w:val="008622AD"/>
    <w:rsid w:val="008F0887"/>
    <w:rsid w:val="00965B4B"/>
    <w:rsid w:val="0098701A"/>
    <w:rsid w:val="00A31ADC"/>
    <w:rsid w:val="00AE4612"/>
    <w:rsid w:val="00B2397E"/>
    <w:rsid w:val="00B322F8"/>
    <w:rsid w:val="00BA515F"/>
    <w:rsid w:val="00C20A46"/>
    <w:rsid w:val="00C24B00"/>
    <w:rsid w:val="00C91FE9"/>
    <w:rsid w:val="00CC4BC0"/>
    <w:rsid w:val="00D25231"/>
    <w:rsid w:val="00D91B88"/>
    <w:rsid w:val="00DF017A"/>
    <w:rsid w:val="00EA4369"/>
    <w:rsid w:val="00ED693D"/>
    <w:rsid w:val="00EE5179"/>
    <w:rsid w:val="00F00453"/>
    <w:rsid w:val="00F41FBD"/>
    <w:rsid w:val="00FA46D2"/>
    <w:rsid w:val="00FE3D1E"/>
    <w:rsid w:val="26A37EF1"/>
    <w:rsid w:val="3CA47AF3"/>
    <w:rsid w:val="6BA46FB6"/>
    <w:rsid w:val="6D53502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2673A"/>
  <w15:docId w15:val="{2371310B-E2FB-4095-A3C6-716072A5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FollowedHyperlink"/>
    <w:basedOn w:val="a0"/>
    <w:semiHidden/>
    <w:unhideWhenUsed/>
    <w:qFormat/>
    <w:rPr>
      <w:color w:val="666666"/>
      <w:u w:val="none"/>
    </w:rPr>
  </w:style>
  <w:style w:type="character" w:styleId="a5">
    <w:name w:val="Hyperlink"/>
    <w:basedOn w:val="a0"/>
    <w:semiHidden/>
    <w:unhideWhenUsed/>
    <w:qFormat/>
    <w:rPr>
      <w:color w:val="666666"/>
      <w:u w:val="none"/>
    </w:rPr>
  </w:style>
  <w:style w:type="character" w:customStyle="1" w:styleId="hover4">
    <w:name w:val="hover4"/>
    <w:basedOn w:val="a0"/>
    <w:qFormat/>
    <w:rPr>
      <w:color w:val="FFFFFF"/>
      <w:shd w:val="clear" w:color="auto" w:fill="DE4B37"/>
    </w:rPr>
  </w:style>
  <w:style w:type="character" w:customStyle="1" w:styleId="hover">
    <w:name w:val="hover"/>
    <w:basedOn w:val="a0"/>
    <w:qFormat/>
    <w:rPr>
      <w:color w:val="FFFFFF"/>
      <w:shd w:val="clear" w:color="auto" w:fill="DE4B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254EF-8F90-4B43-AD06-1A3BE40E2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0.docx</Template>
  <TotalTime>672</TotalTime>
  <Pages>3</Pages>
  <Words>1830</Words>
  <Characters>2014</Characters>
  <Application>Microsoft Office Word</Application>
  <DocSecurity>0</DocSecurity>
  <Lines>87</Lines>
  <Paragraphs>76</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Qilin Zhong (QLZZ)</cp:lastModifiedBy>
  <cp:revision>20</cp:revision>
  <dcterms:created xsi:type="dcterms:W3CDTF">2025-10-15T02:51:00Z</dcterms:created>
  <dcterms:modified xsi:type="dcterms:W3CDTF">2025-10-22T03:09:00Z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DF6ABD7323524EDDB1202AE61B4BFF4F_13</vt:lpwstr>
  </property>
  <property fmtid="{D5CDD505-2E9C-101B-9397-08002B2CF9AE}" pid="5" name="KSOProductBuildVer">
    <vt:lpwstr>2052-12.1.0.21171</vt:lpwstr>
  </property>
  <property fmtid="{D5CDD505-2E9C-101B-9397-08002B2CF9AE}" pid="6" name="KSOTemplateDocerSaveRecord">
    <vt:lpwstr>eyJoZGlkIjoiZDQ0MDQ5ZGY4ZjAxMDE3M2Y0MTRiNTg4OTI3ZTBhMmUiLCJ1c2VySWQiOiIyNzYxNjYxNzcifQ==</vt:lpwstr>
  </property>
</Properties>
</file>